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48DB7" w14:textId="4D3262F2" w:rsidR="006C1A70" w:rsidRDefault="0092515E">
      <w:pPr>
        <w:pStyle w:val="Heading1"/>
      </w:pPr>
      <w:r>
        <w:t>Travel Helper</w:t>
      </w:r>
    </w:p>
    <w:p w14:paraId="37D65FAF" w14:textId="0D68131B" w:rsidR="006C1A70" w:rsidRDefault="0092515E" w:rsidP="0092515E">
      <w:pPr>
        <w:pStyle w:val="Heading2"/>
      </w:pPr>
      <w:r>
        <w:t>Introduction</w:t>
      </w:r>
    </w:p>
    <w:p w14:paraId="1A01E276" w14:textId="25446EBE" w:rsidR="0092515E" w:rsidRPr="0092515E" w:rsidRDefault="0092515E" w:rsidP="0092515E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</w:pPr>
      <w:r w:rsidRPr="0092515E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 xml:space="preserve">We will be a group of two </w:t>
      </w:r>
      <w:r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–</w:t>
      </w:r>
      <w:r w:rsidRPr="0092515E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 xml:space="preserve"> Ignat</w:t>
      </w:r>
      <w:r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 xml:space="preserve"> Danilin</w:t>
      </w:r>
      <w:r w:rsidRPr="0092515E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 xml:space="preserve"> and Konstantin</w:t>
      </w:r>
      <w:r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 xml:space="preserve"> Gavrilov</w:t>
      </w:r>
      <w:r w:rsidRPr="0092515E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. </w:t>
      </w:r>
    </w:p>
    <w:p w14:paraId="5559990A" w14:textId="77777777" w:rsidR="0092515E" w:rsidRPr="0092515E" w:rsidRDefault="0092515E" w:rsidP="0092515E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</w:pPr>
      <w:r w:rsidRPr="0092515E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We want to create a program called "Travel Helper".</w:t>
      </w:r>
    </w:p>
    <w:p w14:paraId="4B83E0BF" w14:textId="1D51EB36" w:rsidR="0092515E" w:rsidRDefault="0092515E" w:rsidP="0092515E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</w:pPr>
      <w:r w:rsidRPr="0092515E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 xml:space="preserve">The </w:t>
      </w:r>
      <w:r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purpose of this project is to help people make their travels much easier and comfortable.</w:t>
      </w:r>
    </w:p>
    <w:p w14:paraId="5EC1332C" w14:textId="4F7C64F9" w:rsidR="0092515E" w:rsidRPr="00DB5232" w:rsidRDefault="0092515E" w:rsidP="0092515E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This system will automatically search the tickets from point A to point B, if user wish the system will find available hotels at point B</w:t>
      </w:r>
      <w:r w:rsidR="00DB5232" w:rsidRPr="00DB5232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 xml:space="preserve">. </w:t>
      </w:r>
      <w:r w:rsidR="00DB5232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The system will provide link to booking service for hotels.</w:t>
      </w:r>
    </w:p>
    <w:p w14:paraId="2921D796" w14:textId="36FDA73D" w:rsidR="0092515E" w:rsidRPr="0092515E" w:rsidRDefault="0092515E" w:rsidP="0092515E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</w:pPr>
      <w:r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Finally</w:t>
      </w:r>
      <w:r w:rsidRPr="0092515E">
        <w:rPr>
          <w:rFonts w:ascii="Aptos" w:eastAsia="Times New Roman" w:hAnsi="Aptos" w:cs="Times New Roman"/>
          <w:color w:val="000000"/>
          <w:sz w:val="24"/>
          <w:szCs w:val="24"/>
          <w:lang w:eastAsia="en-US"/>
        </w:rPr>
        <w:t>, the user will receive:</w:t>
      </w:r>
    </w:p>
    <w:p w14:paraId="61F3CCBE" w14:textId="787A4F56" w:rsidR="0092515E" w:rsidRPr="00DB5232" w:rsidRDefault="0092515E" w:rsidP="00DB5232">
      <w:pPr>
        <w:numPr>
          <w:ilvl w:val="0"/>
          <w:numId w:val="8"/>
        </w:numPr>
        <w:spacing w:after="0" w:line="240" w:lineRule="auto"/>
        <w:textAlignment w:val="baseline"/>
        <w:rPr>
          <w:rFonts w:ascii="inherit" w:eastAsia="Times New Roman" w:hAnsi="inherit" w:cs="Segoe UI"/>
          <w:color w:val="000000"/>
          <w:sz w:val="24"/>
          <w:szCs w:val="24"/>
          <w:lang w:eastAsia="en-US"/>
        </w:rPr>
      </w:pPr>
      <w:r w:rsidRPr="0092515E">
        <w:rPr>
          <w:rFonts w:ascii="inherit" w:eastAsia="Times New Roman" w:hAnsi="inherit" w:cs="Segoe UI"/>
          <w:color w:val="000000"/>
          <w:sz w:val="24"/>
          <w:szCs w:val="24"/>
          <w:lang w:eastAsia="en-US"/>
        </w:rPr>
        <w:t>All available plane tickets (with time, date, and price)</w:t>
      </w:r>
    </w:p>
    <w:p w14:paraId="0778210F" w14:textId="27AB4E25" w:rsidR="00526396" w:rsidRDefault="0092515E" w:rsidP="00526396">
      <w:pPr>
        <w:numPr>
          <w:ilvl w:val="0"/>
          <w:numId w:val="8"/>
        </w:numPr>
        <w:spacing w:after="60" w:line="240" w:lineRule="auto"/>
        <w:textAlignment w:val="baseline"/>
        <w:rPr>
          <w:rFonts w:ascii="inherit" w:eastAsia="Times New Roman" w:hAnsi="inherit" w:cs="Segoe UI"/>
          <w:color w:val="000000"/>
          <w:sz w:val="24"/>
          <w:szCs w:val="24"/>
          <w:lang w:eastAsia="en-US"/>
        </w:rPr>
      </w:pPr>
      <w:r w:rsidRPr="0092515E">
        <w:rPr>
          <w:rFonts w:ascii="inherit" w:eastAsia="Times New Roman" w:hAnsi="inherit" w:cs="Segoe UI"/>
          <w:color w:val="000000"/>
          <w:sz w:val="24"/>
          <w:szCs w:val="24"/>
          <w:lang w:eastAsia="en-US"/>
        </w:rPr>
        <w:t>A list of hotels (with price for one night in euro)</w:t>
      </w:r>
    </w:p>
    <w:p w14:paraId="7BA3ED48" w14:textId="77777777" w:rsidR="00526396" w:rsidRPr="00526396" w:rsidRDefault="00526396" w:rsidP="00526396">
      <w:pPr>
        <w:spacing w:after="60" w:line="240" w:lineRule="auto"/>
        <w:ind w:left="720"/>
        <w:textAlignment w:val="baseline"/>
        <w:rPr>
          <w:rFonts w:ascii="inherit" w:eastAsia="Times New Roman" w:hAnsi="inherit" w:cs="Segoe UI"/>
          <w:color w:val="000000"/>
          <w:sz w:val="24"/>
          <w:szCs w:val="24"/>
          <w:lang w:eastAsia="en-US"/>
        </w:rPr>
      </w:pPr>
    </w:p>
    <w:p w14:paraId="1627AB1D" w14:textId="45AE69F4" w:rsidR="006C1A70" w:rsidRDefault="00526396">
      <w:pPr>
        <w:pStyle w:val="Heading2"/>
      </w:pPr>
      <w:r>
        <w:t>Scope</w:t>
      </w:r>
    </w:p>
    <w:p w14:paraId="3FC91174" w14:textId="0444F08D" w:rsidR="006C1A70" w:rsidRDefault="00526396" w:rsidP="00526396">
      <w:pPr>
        <w:pStyle w:val="ListBullet"/>
        <w:numPr>
          <w:ilvl w:val="0"/>
          <w:numId w:val="9"/>
        </w:numPr>
      </w:pPr>
      <w:r>
        <w:t>Create the SQLite database</w:t>
      </w:r>
    </w:p>
    <w:p w14:paraId="0295B88B" w14:textId="058D4BBC" w:rsidR="00062026" w:rsidRDefault="00062026" w:rsidP="00526396">
      <w:pPr>
        <w:pStyle w:val="ListBullet"/>
        <w:numPr>
          <w:ilvl w:val="0"/>
          <w:numId w:val="9"/>
        </w:numPr>
      </w:pPr>
      <w:r>
        <w:t>Create tables in database: “Hotels, flights, trains, buses”</w:t>
      </w:r>
    </w:p>
    <w:p w14:paraId="0A22E836" w14:textId="5E6E4506" w:rsidR="00062026" w:rsidRDefault="00062026" w:rsidP="00526396">
      <w:pPr>
        <w:pStyle w:val="ListBullet"/>
        <w:numPr>
          <w:ilvl w:val="0"/>
          <w:numId w:val="9"/>
        </w:numPr>
      </w:pPr>
      <w:r>
        <w:t>Create the console application</w:t>
      </w:r>
    </w:p>
    <w:p w14:paraId="6067D876" w14:textId="77777777" w:rsidR="00D00FA2" w:rsidRDefault="00D00FA2" w:rsidP="00D00FA2">
      <w:pPr>
        <w:pStyle w:val="ListBullet"/>
        <w:numPr>
          <w:ilvl w:val="0"/>
          <w:numId w:val="0"/>
        </w:numPr>
        <w:ind w:left="389" w:hanging="389"/>
      </w:pPr>
    </w:p>
    <w:p w14:paraId="04279222" w14:textId="77777777" w:rsidR="00D00FA2" w:rsidRDefault="00D00FA2" w:rsidP="00D00FA2">
      <w:pPr>
        <w:pStyle w:val="ListBullet"/>
        <w:numPr>
          <w:ilvl w:val="0"/>
          <w:numId w:val="0"/>
        </w:numPr>
        <w:ind w:left="389" w:hanging="389"/>
      </w:pPr>
    </w:p>
    <w:p w14:paraId="08848F90" w14:textId="2B93B38D" w:rsidR="002F7F75" w:rsidRDefault="00526396" w:rsidP="00D00FA2">
      <w:pPr>
        <w:pStyle w:val="ListBullet"/>
        <w:numPr>
          <w:ilvl w:val="0"/>
          <w:numId w:val="9"/>
        </w:numPr>
      </w:pPr>
      <w:r>
        <w:lastRenderedPageBreak/>
        <w:t>Create the function that is using API to store data for flight tickets</w:t>
      </w:r>
    </w:p>
    <w:p w14:paraId="30B7AF2C" w14:textId="2FFA83B1" w:rsidR="00D00FA2" w:rsidRPr="00D00FA2" w:rsidRDefault="00D00FA2" w:rsidP="00D00FA2">
      <w:pPr>
        <w:pStyle w:val="ListNumber"/>
        <w:numPr>
          <w:ilvl w:val="0"/>
          <w:numId w:val="0"/>
        </w:numPr>
      </w:pPr>
      <w:r w:rsidRPr="00D00FA2">
        <w:rPr>
          <w:rStyle w:val="Strong"/>
          <w:b w:val="0"/>
          <w:bCs w:val="0"/>
        </w:rPr>
        <w:t>I had an issue with saving data after the API process was finished. The data just didn't save to the database. I fixed this issue when I started creating a list inside the function with available tickets and dividing it by key and index.</w:t>
      </w:r>
    </w:p>
    <w:p w14:paraId="091C7971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</w:t>
      </w:r>
      <w:r w:rsidRPr="00D00FA2">
        <w:rPr>
          <w:rFonts w:ascii="Menlo" w:eastAsia="Times New Roman" w:hAnsi="Menlo" w:cs="Menlo"/>
          <w:color w:val="C62F52"/>
          <w:sz w:val="18"/>
          <w:szCs w:val="18"/>
          <w:lang w:eastAsia="en-US"/>
        </w:rPr>
        <w:t>flight</w:t>
      </w: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</w:t>
      </w:r>
      <w:r w:rsidRPr="00D00FA2">
        <w:rPr>
          <w:rFonts w:ascii="Menlo" w:eastAsia="Times New Roman" w:hAnsi="Menlo" w:cs="Menlo"/>
          <w:color w:val="C7910C"/>
          <w:sz w:val="18"/>
          <w:szCs w:val="18"/>
          <w:lang w:eastAsia="en-US"/>
        </w:rPr>
        <w:t>=</w:t>
      </w: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</w:t>
      </w:r>
      <w:proofErr w:type="spellStart"/>
      <w:r w:rsidRPr="00D00FA2">
        <w:rPr>
          <w:rFonts w:ascii="Menlo" w:eastAsia="Times New Roman" w:hAnsi="Menlo" w:cs="Menlo"/>
          <w:color w:val="D46EC0"/>
          <w:sz w:val="18"/>
          <w:szCs w:val="18"/>
          <w:lang w:eastAsia="en-US"/>
        </w:rPr>
        <w:t>flights_list</w:t>
      </w:r>
      <w:proofErr w:type="spellEnd"/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[</w:t>
      </w:r>
      <w:proofErr w:type="gramStart"/>
      <w:r w:rsidRPr="00D00FA2">
        <w:rPr>
          <w:rFonts w:ascii="Menlo" w:eastAsia="Times New Roman" w:hAnsi="Menlo" w:cs="Menlo"/>
          <w:color w:val="D4770C"/>
          <w:sz w:val="18"/>
          <w:szCs w:val="18"/>
          <w:lang w:eastAsia="en-US"/>
        </w:rPr>
        <w:t>0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][</w:t>
      </w:r>
      <w:proofErr w:type="gramEnd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"flights"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][</w:t>
      </w:r>
      <w:r w:rsidRPr="00D00FA2">
        <w:rPr>
          <w:rFonts w:ascii="Menlo" w:eastAsia="Times New Roman" w:hAnsi="Menlo" w:cs="Menlo"/>
          <w:color w:val="D4770C"/>
          <w:sz w:val="18"/>
          <w:szCs w:val="18"/>
          <w:lang w:eastAsia="en-US"/>
        </w:rPr>
        <w:t>0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</w:t>
      </w:r>
    </w:p>
    <w:p w14:paraId="246BA4DE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</w:t>
      </w:r>
      <w:proofErr w:type="spellStart"/>
      <w:r w:rsidRPr="00D00FA2">
        <w:rPr>
          <w:rFonts w:ascii="Menlo" w:eastAsia="Times New Roman" w:hAnsi="Menlo" w:cs="Menlo"/>
          <w:color w:val="C62F52"/>
          <w:sz w:val="18"/>
          <w:szCs w:val="18"/>
          <w:lang w:eastAsia="en-US"/>
        </w:rPr>
        <w:t>listoftick</w:t>
      </w:r>
      <w:proofErr w:type="spellEnd"/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</w:t>
      </w:r>
      <w:r w:rsidRPr="00D00FA2">
        <w:rPr>
          <w:rFonts w:ascii="Menlo" w:eastAsia="Times New Roman" w:hAnsi="Menlo" w:cs="Menlo"/>
          <w:color w:val="C7910C"/>
          <w:sz w:val="18"/>
          <w:szCs w:val="18"/>
          <w:lang w:eastAsia="en-US"/>
        </w:rPr>
        <w:t>=</w:t>
      </w: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(</w:t>
      </w:r>
    </w:p>
    <w:p w14:paraId="50A090B2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    </w:t>
      </w:r>
      <w:r w:rsidRPr="00D00FA2">
        <w:rPr>
          <w:rFonts w:ascii="Menlo" w:eastAsia="Times New Roman" w:hAnsi="Menlo" w:cs="Menlo"/>
          <w:color w:val="C62F52"/>
          <w:sz w:val="18"/>
          <w:szCs w:val="18"/>
          <w:lang w:eastAsia="en-US"/>
        </w:rPr>
        <w:t>flight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[</w:t>
      </w:r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proofErr w:type="spell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flight_number</w:t>
      </w:r>
      <w:proofErr w:type="spellEnd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],</w:t>
      </w:r>
    </w:p>
    <w:p w14:paraId="3ADBD169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    </w:t>
      </w:r>
      <w:r w:rsidRPr="00D00FA2">
        <w:rPr>
          <w:rFonts w:ascii="Menlo" w:eastAsia="Times New Roman" w:hAnsi="Menlo" w:cs="Menlo"/>
          <w:color w:val="C62F52"/>
          <w:sz w:val="18"/>
          <w:szCs w:val="18"/>
          <w:lang w:eastAsia="en-US"/>
        </w:rPr>
        <w:t>flight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[</w:t>
      </w:r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proofErr w:type="spell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departure_airport</w:t>
      </w:r>
      <w:proofErr w:type="spellEnd"/>
      <w:proofErr w:type="gram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][</w:t>
      </w:r>
      <w:proofErr w:type="gramEnd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"time</w:t>
      </w:r>
      <w:proofErr w:type="gram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][</w:t>
      </w:r>
      <w:proofErr w:type="gramEnd"/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:</w:t>
      </w:r>
      <w:r w:rsidRPr="00D00FA2">
        <w:rPr>
          <w:rFonts w:ascii="Menlo" w:eastAsia="Times New Roman" w:hAnsi="Menlo" w:cs="Menlo"/>
          <w:color w:val="D4770C"/>
          <w:sz w:val="18"/>
          <w:szCs w:val="18"/>
          <w:lang w:eastAsia="en-US"/>
        </w:rPr>
        <w:t>10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],</w:t>
      </w:r>
    </w:p>
    <w:p w14:paraId="1DFD6D55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    </w:t>
      </w:r>
      <w:r w:rsidRPr="00D00FA2">
        <w:rPr>
          <w:rFonts w:ascii="Menlo" w:eastAsia="Times New Roman" w:hAnsi="Menlo" w:cs="Menlo"/>
          <w:color w:val="C62F52"/>
          <w:sz w:val="18"/>
          <w:szCs w:val="18"/>
          <w:lang w:eastAsia="en-US"/>
        </w:rPr>
        <w:t>flight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[</w:t>
      </w:r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"airline"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],</w:t>
      </w:r>
    </w:p>
    <w:p w14:paraId="1E581499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    </w:t>
      </w:r>
      <w:r w:rsidRPr="00D00FA2">
        <w:rPr>
          <w:rFonts w:ascii="Menlo" w:eastAsia="Times New Roman" w:hAnsi="Menlo" w:cs="Menlo"/>
          <w:color w:val="C62F52"/>
          <w:sz w:val="18"/>
          <w:szCs w:val="18"/>
          <w:lang w:eastAsia="en-US"/>
        </w:rPr>
        <w:t>flight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[</w:t>
      </w:r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proofErr w:type="spell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departure_airport</w:t>
      </w:r>
      <w:proofErr w:type="spellEnd"/>
      <w:proofErr w:type="gram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][</w:t>
      </w:r>
      <w:proofErr w:type="gramEnd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"id"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],</w:t>
      </w:r>
    </w:p>
    <w:p w14:paraId="341AE655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    </w:t>
      </w:r>
      <w:r w:rsidRPr="00D00FA2">
        <w:rPr>
          <w:rFonts w:ascii="Menlo" w:eastAsia="Times New Roman" w:hAnsi="Menlo" w:cs="Menlo"/>
          <w:color w:val="C62F52"/>
          <w:sz w:val="18"/>
          <w:szCs w:val="18"/>
          <w:lang w:eastAsia="en-US"/>
        </w:rPr>
        <w:t>flight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[</w:t>
      </w:r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proofErr w:type="spell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arrival_airport</w:t>
      </w:r>
      <w:proofErr w:type="spellEnd"/>
      <w:proofErr w:type="gramStart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][</w:t>
      </w:r>
      <w:proofErr w:type="gramEnd"/>
      <w:r w:rsidRPr="00D00FA2">
        <w:rPr>
          <w:rFonts w:ascii="Menlo" w:eastAsia="Times New Roman" w:hAnsi="Menlo" w:cs="Menlo"/>
          <w:color w:val="00A884"/>
          <w:sz w:val="18"/>
          <w:szCs w:val="18"/>
          <w:lang w:eastAsia="en-US"/>
        </w:rPr>
        <w:t>"id"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],</w:t>
      </w:r>
    </w:p>
    <w:p w14:paraId="07031FED" w14:textId="77777777" w:rsidR="00D00FA2" w:rsidRPr="00D00FA2" w:rsidRDefault="00D00FA2" w:rsidP="00D00FA2">
      <w:pPr>
        <w:shd w:val="clear" w:color="auto" w:fill="111418"/>
        <w:spacing w:after="0" w:line="270" w:lineRule="atLeast"/>
        <w:rPr>
          <w:rFonts w:ascii="Menlo" w:eastAsia="Times New Roman" w:hAnsi="Menlo" w:cs="Menlo"/>
          <w:color w:val="BEC6D0"/>
          <w:sz w:val="18"/>
          <w:szCs w:val="18"/>
          <w:lang w:eastAsia="en-US"/>
        </w:rPr>
      </w:pPr>
      <w:r w:rsidRPr="00D00FA2">
        <w:rPr>
          <w:rFonts w:ascii="Menlo" w:eastAsia="Times New Roman" w:hAnsi="Menlo" w:cs="Menlo"/>
          <w:color w:val="A0ACBB"/>
          <w:sz w:val="18"/>
          <w:szCs w:val="18"/>
          <w:lang w:eastAsia="en-US"/>
        </w:rPr>
        <w:t xml:space="preserve">    </w:t>
      </w:r>
      <w:r w:rsidRPr="00D00FA2">
        <w:rPr>
          <w:rFonts w:ascii="Menlo" w:eastAsia="Times New Roman" w:hAnsi="Menlo" w:cs="Menlo"/>
          <w:color w:val="BEC6D0"/>
          <w:sz w:val="18"/>
          <w:szCs w:val="18"/>
          <w:lang w:eastAsia="en-US"/>
        </w:rPr>
        <w:t>)</w:t>
      </w:r>
    </w:p>
    <w:p w14:paraId="7C39AB9B" w14:textId="41591AAB" w:rsidR="002F7F75" w:rsidRDefault="00D00FA2" w:rsidP="002F7F75">
      <w:pPr>
        <w:pStyle w:val="ListBullet"/>
        <w:numPr>
          <w:ilvl w:val="0"/>
          <w:numId w:val="0"/>
        </w:numPr>
        <w:ind w:left="1109"/>
      </w:pPr>
      <w:r>
        <w:t xml:space="preserve"> </w:t>
      </w:r>
    </w:p>
    <w:p w14:paraId="51F0AB2E" w14:textId="16052F61" w:rsidR="00526396" w:rsidRDefault="00526396" w:rsidP="00526396">
      <w:pPr>
        <w:pStyle w:val="ListBullet"/>
        <w:numPr>
          <w:ilvl w:val="0"/>
          <w:numId w:val="9"/>
        </w:numPr>
        <w:rPr>
          <w:strike/>
        </w:rPr>
      </w:pPr>
      <w:r w:rsidRPr="00B7152A">
        <w:rPr>
          <w:strike/>
        </w:rPr>
        <w:t>Create the function that is using API to store data for bus tickets</w:t>
      </w:r>
    </w:p>
    <w:p w14:paraId="1102B438" w14:textId="106114FD" w:rsidR="00B7152A" w:rsidRPr="00B7152A" w:rsidRDefault="00B7152A" w:rsidP="00B7152A">
      <w:pPr>
        <w:pStyle w:val="ListBullet"/>
        <w:numPr>
          <w:ilvl w:val="0"/>
          <w:numId w:val="0"/>
        </w:numPr>
        <w:ind w:left="1109"/>
      </w:pPr>
      <w:r>
        <w:t xml:space="preserve">We had to </w:t>
      </w:r>
      <w:r w:rsidRPr="00B7152A">
        <w:rPr>
          <w:b/>
          <w:bCs/>
        </w:rPr>
        <w:t>remove</w:t>
      </w:r>
      <w:r>
        <w:t xml:space="preserve"> this task from our project scope. We couldn’t find any public or private APIs with tickets for whole Europe</w:t>
      </w:r>
    </w:p>
    <w:p w14:paraId="2FFE9708" w14:textId="23240D43" w:rsidR="00526396" w:rsidRDefault="00526396" w:rsidP="00526396">
      <w:pPr>
        <w:pStyle w:val="ListBullet"/>
        <w:numPr>
          <w:ilvl w:val="0"/>
          <w:numId w:val="9"/>
        </w:numPr>
        <w:rPr>
          <w:strike/>
        </w:rPr>
      </w:pPr>
      <w:r w:rsidRPr="00B7152A">
        <w:rPr>
          <w:strike/>
        </w:rPr>
        <w:t>Create the function that is using API to store data for train tickets</w:t>
      </w:r>
    </w:p>
    <w:p w14:paraId="753585D6" w14:textId="657487F8" w:rsidR="00B7152A" w:rsidRPr="00B7152A" w:rsidRDefault="00B7152A" w:rsidP="00B7152A">
      <w:pPr>
        <w:pStyle w:val="ListBullet"/>
        <w:numPr>
          <w:ilvl w:val="0"/>
          <w:numId w:val="0"/>
        </w:numPr>
        <w:ind w:left="1109"/>
      </w:pPr>
      <w:r>
        <w:t xml:space="preserve">We had to </w:t>
      </w:r>
      <w:r w:rsidRPr="00B7152A">
        <w:rPr>
          <w:b/>
          <w:bCs/>
        </w:rPr>
        <w:t>remove</w:t>
      </w:r>
      <w:r>
        <w:t xml:space="preserve"> this task from our project scope. We couldn’t find any public or private APIs with tickets for whole Europe</w:t>
      </w:r>
    </w:p>
    <w:p w14:paraId="3E0757B2" w14:textId="745E6E87" w:rsidR="00526396" w:rsidRDefault="00526396" w:rsidP="00526396">
      <w:pPr>
        <w:pStyle w:val="ListBullet"/>
        <w:numPr>
          <w:ilvl w:val="0"/>
          <w:numId w:val="9"/>
        </w:numPr>
      </w:pPr>
      <w:r>
        <w:t>Create the function that is using API to store data about hote</w:t>
      </w:r>
      <w:r w:rsidR="00062026">
        <w:t>ls</w:t>
      </w:r>
    </w:p>
    <w:p w14:paraId="4CE3858F" w14:textId="24ABE1F3" w:rsidR="00526396" w:rsidRDefault="00526396" w:rsidP="00526396">
      <w:pPr>
        <w:pStyle w:val="ListBullet"/>
        <w:numPr>
          <w:ilvl w:val="0"/>
          <w:numId w:val="9"/>
        </w:numPr>
      </w:pPr>
      <w:r>
        <w:t>The routine that is finding available flight tickets</w:t>
      </w:r>
    </w:p>
    <w:p w14:paraId="5842AE8C" w14:textId="2B69CD2E" w:rsidR="00526396" w:rsidRPr="00B7152A" w:rsidRDefault="00526396" w:rsidP="00526396">
      <w:pPr>
        <w:pStyle w:val="ListBullet"/>
        <w:numPr>
          <w:ilvl w:val="0"/>
          <w:numId w:val="9"/>
        </w:numPr>
        <w:rPr>
          <w:strike/>
        </w:rPr>
      </w:pPr>
      <w:r w:rsidRPr="00B7152A">
        <w:rPr>
          <w:strike/>
        </w:rPr>
        <w:t>The routine that is finding available train tickets</w:t>
      </w:r>
    </w:p>
    <w:p w14:paraId="02606B41" w14:textId="4EB0CB47" w:rsidR="00526396" w:rsidRPr="00B7152A" w:rsidRDefault="00526396" w:rsidP="00526396">
      <w:pPr>
        <w:pStyle w:val="ListBullet"/>
        <w:numPr>
          <w:ilvl w:val="0"/>
          <w:numId w:val="9"/>
        </w:numPr>
        <w:rPr>
          <w:strike/>
        </w:rPr>
      </w:pPr>
      <w:r w:rsidRPr="00B7152A">
        <w:rPr>
          <w:strike/>
        </w:rPr>
        <w:t>The routine that is finding available buses tickets</w:t>
      </w:r>
    </w:p>
    <w:p w14:paraId="3F250574" w14:textId="38A6313E" w:rsidR="00526396" w:rsidRDefault="00526396" w:rsidP="00526396">
      <w:pPr>
        <w:pStyle w:val="ListBullet"/>
        <w:numPr>
          <w:ilvl w:val="0"/>
          <w:numId w:val="9"/>
        </w:numPr>
      </w:pPr>
      <w:r>
        <w:t xml:space="preserve">The routine that is finding available hotels </w:t>
      </w:r>
      <w:r w:rsidR="00062026">
        <w:t>at destination</w:t>
      </w:r>
    </w:p>
    <w:p w14:paraId="25013FC3" w14:textId="7C1AD256" w:rsidR="009B7F84" w:rsidRDefault="009B7F84" w:rsidP="009B7F84">
      <w:pPr>
        <w:pStyle w:val="Heading2"/>
      </w:pPr>
      <w:r>
        <w:t>Project structure</w:t>
      </w:r>
    </w:p>
    <w:p w14:paraId="38C5EF59" w14:textId="1BEDD354" w:rsidR="009B7F84" w:rsidRDefault="009B7F84" w:rsidP="009B7F84">
      <w:r>
        <w:t>Find the project structure attached</w:t>
      </w:r>
    </w:p>
    <w:p w14:paraId="23163952" w14:textId="07951BA2" w:rsidR="009B7F84" w:rsidRDefault="009B7F84" w:rsidP="009B7F84">
      <w:pPr>
        <w:pStyle w:val="Heading2"/>
      </w:pPr>
      <w:r>
        <w:t>Tast distribution</w:t>
      </w:r>
    </w:p>
    <w:p w14:paraId="3F630D3E" w14:textId="5A8439F6" w:rsidR="009B7F84" w:rsidRPr="004703A6" w:rsidRDefault="009B7F84" w:rsidP="009B7F84">
      <w:pPr>
        <w:rPr>
          <w:rFonts w:ascii="Apple Color Emoji" w:hAnsi="Apple Color Emoji"/>
        </w:rPr>
      </w:pPr>
      <w:r>
        <w:t>Creating SQLite database – Ignat Danilin</w:t>
      </w:r>
      <w:r w:rsidR="004703A6" w:rsidRPr="004703A6">
        <w:t xml:space="preserve"> </w:t>
      </w:r>
      <w:r w:rsidR="004703A6">
        <w:rPr>
          <w:rFonts w:ascii="Apple Color Emoji" w:hAnsi="Apple Color Emoji"/>
        </w:rPr>
        <w:t>✅</w:t>
      </w:r>
    </w:p>
    <w:p w14:paraId="7C689EBF" w14:textId="75F45B2F" w:rsidR="009B7F84" w:rsidRPr="004703A6" w:rsidRDefault="009B7F84" w:rsidP="009B7F84">
      <w:pPr>
        <w:rPr>
          <w:rFonts w:ascii="Apple Color Emoji" w:hAnsi="Apple Color Emoji"/>
        </w:rPr>
      </w:pPr>
      <w:r>
        <w:lastRenderedPageBreak/>
        <w:t>Finding APIS – Konstantin Gavrilov</w:t>
      </w:r>
      <w:r w:rsidR="004703A6">
        <w:t xml:space="preserve"> </w:t>
      </w:r>
      <w:r w:rsidR="004703A6">
        <w:rPr>
          <w:rFonts w:ascii="Apple Color Emoji" w:hAnsi="Apple Color Emoji"/>
        </w:rPr>
        <w:t>✅</w:t>
      </w:r>
    </w:p>
    <w:p w14:paraId="76C4A89E" w14:textId="27F75DD0" w:rsidR="000E252D" w:rsidRPr="004703A6" w:rsidRDefault="009B7F84" w:rsidP="009B7F84">
      <w:pPr>
        <w:rPr>
          <w:rFonts w:ascii="Apple Color Emoji" w:hAnsi="Apple Color Emoji"/>
        </w:rPr>
      </w:pPr>
      <w:r>
        <w:t>API function for flight tickets – Ignat Danili</w:t>
      </w:r>
      <w:r w:rsidR="004703A6">
        <w:t xml:space="preserve">n </w:t>
      </w:r>
      <w:r w:rsidR="004703A6">
        <w:rPr>
          <w:rFonts w:ascii="Apple Color Emoji" w:hAnsi="Apple Color Emoji"/>
        </w:rPr>
        <w:t>✅</w:t>
      </w:r>
    </w:p>
    <w:p w14:paraId="05DA5140" w14:textId="26C67EB3" w:rsidR="000E252D" w:rsidRPr="004703A6" w:rsidRDefault="009B7F84" w:rsidP="009B7F84">
      <w:pPr>
        <w:rPr>
          <w:strike/>
        </w:rPr>
      </w:pPr>
      <w:r w:rsidRPr="004703A6">
        <w:rPr>
          <w:strike/>
        </w:rPr>
        <w:t>API function for train tickets – Konstantin Gavrilov</w:t>
      </w:r>
    </w:p>
    <w:p w14:paraId="6E55C122" w14:textId="56792F22" w:rsidR="009B7F84" w:rsidRPr="004703A6" w:rsidRDefault="009B7F84" w:rsidP="009B7F84">
      <w:pPr>
        <w:rPr>
          <w:strike/>
        </w:rPr>
      </w:pPr>
      <w:r w:rsidRPr="004703A6">
        <w:rPr>
          <w:strike/>
        </w:rPr>
        <w:t>API function for bus tickets – Ignat Danilin</w:t>
      </w:r>
    </w:p>
    <w:p w14:paraId="08F373C0" w14:textId="330A2B5E" w:rsidR="009B7F84" w:rsidRPr="000E252D" w:rsidRDefault="009B7F84" w:rsidP="009B7F84">
      <w:r>
        <w:t>API function for hotels – Konstantin Gavrilov</w:t>
      </w:r>
    </w:p>
    <w:p w14:paraId="19509E34" w14:textId="62BF418B" w:rsidR="009B7F84" w:rsidRPr="004703A6" w:rsidRDefault="009B7F84" w:rsidP="009B7F84">
      <w:pPr>
        <w:rPr>
          <w:rFonts w:ascii="Apple Color Emoji" w:hAnsi="Apple Color Emoji"/>
        </w:rPr>
      </w:pPr>
      <w:r>
        <w:t>Creating tables in database – Ignat Danilin</w:t>
      </w:r>
      <w:r w:rsidR="004703A6">
        <w:t xml:space="preserve"> </w:t>
      </w:r>
      <w:r w:rsidR="004703A6">
        <w:rPr>
          <w:rFonts w:ascii="Apple Color Emoji" w:hAnsi="Apple Color Emoji"/>
        </w:rPr>
        <w:t>✅</w:t>
      </w:r>
    </w:p>
    <w:p w14:paraId="017CF22A" w14:textId="4E933D02" w:rsidR="009B7F84" w:rsidRDefault="009B7F84" w:rsidP="009B7F84">
      <w:r>
        <w:t>Creating console UI – Konstantin Gavrilov</w:t>
      </w:r>
    </w:p>
    <w:p w14:paraId="4CB82DC2" w14:textId="0660FEE1" w:rsidR="009B7F84" w:rsidRDefault="009B7F84" w:rsidP="009B7F84">
      <w:r>
        <w:t xml:space="preserve">Error validation </w:t>
      </w:r>
      <w:r w:rsidR="00606B9F">
        <w:t>–</w:t>
      </w:r>
      <w:r>
        <w:t xml:space="preserve"> together</w:t>
      </w:r>
    </w:p>
    <w:p w14:paraId="7433AE6D" w14:textId="4DFCA2CA" w:rsidR="00606B9F" w:rsidRDefault="00606B9F" w:rsidP="00606B9F">
      <w:pPr>
        <w:pStyle w:val="Heading2"/>
      </w:pPr>
      <w:r>
        <w:br/>
      </w:r>
      <w:r>
        <w:br/>
        <w:t>Initial API list and backend layer plan</w:t>
      </w:r>
    </w:p>
    <w:p w14:paraId="520D6D83" w14:textId="6D64B3F4" w:rsidR="00606B9F" w:rsidRDefault="00606B9F" w:rsidP="00606B9F">
      <w:r>
        <w:t xml:space="preserve">Hotels - </w:t>
      </w:r>
      <w:hyperlink r:id="rId7" w:history="1">
        <w:r w:rsidRPr="00AC2BB8">
          <w:rPr>
            <w:rStyle w:val="Hyperlink"/>
          </w:rPr>
          <w:t>https://serpapi.com/google-hotels-api</w:t>
        </w:r>
      </w:hyperlink>
    </w:p>
    <w:p w14:paraId="1FD8E926" w14:textId="3DDA80D3" w:rsidR="00606B9F" w:rsidRDefault="00606B9F" w:rsidP="00606B9F">
      <w:r>
        <w:t xml:space="preserve">Flights - </w:t>
      </w:r>
      <w:hyperlink r:id="rId8" w:history="1">
        <w:r w:rsidRPr="00AC2BB8">
          <w:rPr>
            <w:rStyle w:val="Hyperlink"/>
          </w:rPr>
          <w:t>https://serpapi.com/google-flights-api</w:t>
        </w:r>
      </w:hyperlink>
    </w:p>
    <w:p w14:paraId="3448E273" w14:textId="0EC8933D" w:rsidR="00606B9F" w:rsidRDefault="00606B9F" w:rsidP="00606B9F">
      <w:r>
        <w:t xml:space="preserve">Transfers - </w:t>
      </w:r>
      <w:hyperlink r:id="rId9" w:history="1">
        <w:r w:rsidRPr="00AC2BB8">
          <w:rPr>
            <w:rStyle w:val="Hyperlink"/>
          </w:rPr>
          <w:t>https://developers.amadeus.com/self-service/category/cars-and-transfers/api-doc/transfer-search</w:t>
        </w:r>
      </w:hyperlink>
    </w:p>
    <w:p w14:paraId="596A7DD4" w14:textId="77777777" w:rsidR="00606B9F" w:rsidRDefault="00606B9F" w:rsidP="00606B9F"/>
    <w:p w14:paraId="2BE1C2C0" w14:textId="179410E8" w:rsidR="00606B9F" w:rsidRPr="00606B9F" w:rsidRDefault="00606B9F" w:rsidP="00606B9F">
      <w:r>
        <w:t>Find the layer backend plan attached</w:t>
      </w:r>
    </w:p>
    <w:sectPr w:rsidR="00606B9F" w:rsidRPr="00606B9F">
      <w:footerReference w:type="default" r:id="rId10"/>
      <w:pgSz w:w="12240" w:h="15840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A105" w14:textId="77777777" w:rsidR="001F3CCF" w:rsidRDefault="001F3CCF">
      <w:pPr>
        <w:spacing w:after="0" w:line="240" w:lineRule="auto"/>
      </w:pPr>
      <w:r>
        <w:separator/>
      </w:r>
    </w:p>
  </w:endnote>
  <w:endnote w:type="continuationSeparator" w:id="0">
    <w:p w14:paraId="657F88C9" w14:textId="77777777" w:rsidR="001F3CCF" w:rsidRDefault="001F3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0CCD8C23" w14:textId="77777777" w:rsidR="006C1A70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85C7E" w14:textId="77777777" w:rsidR="001F3CCF" w:rsidRDefault="001F3CCF">
      <w:pPr>
        <w:spacing w:after="0" w:line="240" w:lineRule="auto"/>
      </w:pPr>
      <w:r>
        <w:separator/>
      </w:r>
    </w:p>
  </w:footnote>
  <w:footnote w:type="continuationSeparator" w:id="0">
    <w:p w14:paraId="23586BBF" w14:textId="77777777" w:rsidR="001F3CCF" w:rsidRDefault="001F3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2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63854"/>
    <w:multiLevelType w:val="hybridMultilevel"/>
    <w:tmpl w:val="471441D2"/>
    <w:lvl w:ilvl="0" w:tplc="0409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55405276"/>
    <w:multiLevelType w:val="multilevel"/>
    <w:tmpl w:val="5CFA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702162">
    <w:abstractNumId w:val="1"/>
  </w:num>
  <w:num w:numId="2" w16cid:durableId="1128813095">
    <w:abstractNumId w:val="1"/>
    <w:lvlOverride w:ilvl="0">
      <w:startOverride w:val="1"/>
    </w:lvlOverride>
  </w:num>
  <w:num w:numId="3" w16cid:durableId="263533418">
    <w:abstractNumId w:val="3"/>
  </w:num>
  <w:num w:numId="4" w16cid:durableId="763067630">
    <w:abstractNumId w:val="0"/>
  </w:num>
  <w:num w:numId="5" w16cid:durableId="565384992">
    <w:abstractNumId w:val="7"/>
  </w:num>
  <w:num w:numId="6" w16cid:durableId="1056705067">
    <w:abstractNumId w:val="6"/>
  </w:num>
  <w:num w:numId="7" w16cid:durableId="461844653">
    <w:abstractNumId w:val="2"/>
  </w:num>
  <w:num w:numId="8" w16cid:durableId="445083230">
    <w:abstractNumId w:val="5"/>
  </w:num>
  <w:num w:numId="9" w16cid:durableId="148651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5E"/>
    <w:rsid w:val="00062026"/>
    <w:rsid w:val="000E252D"/>
    <w:rsid w:val="00161F53"/>
    <w:rsid w:val="00175790"/>
    <w:rsid w:val="001F3CCF"/>
    <w:rsid w:val="00266ECF"/>
    <w:rsid w:val="002E1B34"/>
    <w:rsid w:val="002F7F75"/>
    <w:rsid w:val="0034671A"/>
    <w:rsid w:val="004703A6"/>
    <w:rsid w:val="004D66A5"/>
    <w:rsid w:val="00526396"/>
    <w:rsid w:val="00591193"/>
    <w:rsid w:val="005C44D9"/>
    <w:rsid w:val="005E224B"/>
    <w:rsid w:val="00606B9F"/>
    <w:rsid w:val="006C1A70"/>
    <w:rsid w:val="007F4EAA"/>
    <w:rsid w:val="0092515E"/>
    <w:rsid w:val="009B7F84"/>
    <w:rsid w:val="00B7152A"/>
    <w:rsid w:val="00D00FA2"/>
    <w:rsid w:val="00D07C5C"/>
    <w:rsid w:val="00D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64816"/>
  <w15:chartTrackingRefBased/>
  <w15:docId w15:val="{E67490C9-6775-554F-91BE-4306F824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E09B3B" w:themeColor="accent1"/>
      <w:sz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ListBullet">
    <w:name w:val="List Bullet"/>
    <w:basedOn w:val="Normal"/>
    <w:uiPriority w:val="10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pPr>
      <w:spacing w:before="400" w:after="520"/>
      <w:contextualSpacing/>
    </w:pPr>
    <w:rPr>
      <w:b/>
      <w:iCs/>
      <w:sz w:val="5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Cs/>
      <w:sz w:val="56"/>
    </w:rPr>
  </w:style>
  <w:style w:type="table" w:customStyle="1" w:styleId="ModernPaper">
    <w:name w:val="Modern Paper"/>
    <w:basedOn w:val="TableNormal"/>
    <w:uiPriority w:val="99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E09B3B" w:themeColor="accent1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E09B3B" w:themeColor="accent1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09B3B" w:themeColor="accent1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09B3B" w:themeColor="accent1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E09B3B" w:themeColor="accent1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color w:val="E09B3B" w:themeColor="accent1"/>
      <w:sz w:val="56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29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1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31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character" w:customStyle="1" w:styleId="apple-converted-space">
    <w:name w:val="apple-converted-space"/>
    <w:basedOn w:val="DefaultParagraphFont"/>
    <w:rsid w:val="0092515E"/>
  </w:style>
  <w:style w:type="character" w:styleId="Hyperlink">
    <w:name w:val="Hyperlink"/>
    <w:basedOn w:val="DefaultParagraphFont"/>
    <w:uiPriority w:val="99"/>
    <w:unhideWhenUsed/>
    <w:rsid w:val="00606B9F"/>
    <w:rPr>
      <w:color w:val="847B9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papi.com/google-flights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rpapi.com/google-hotels-ap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amadeus.com/self-service/category/cars-and-transfers/api-doc/transfer-search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gnatdanilin/Library/Containers/com.microsoft.Word/Data/Library/Application%20Support/Microsoft/Office/16.0/DTS/en-US%7b4EEF6E51-9D4B-D843-B9E2-41C139FAF6E1%7d/%7b5E127755-1206-FD42-91D7-E0F83D9EBDFE%7dtf10002078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{5E127755-1206-FD42-91D7-E0F83D9EBDFE}tf10002078.dotx</Template>
  <TotalTime>91</TotalTime>
  <Pages>3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 Danilin</dc:creator>
  <cp:keywords/>
  <dc:description/>
  <cp:lastModifiedBy>Danilin, Ignat (Stud SRH-University)</cp:lastModifiedBy>
  <cp:revision>5</cp:revision>
  <dcterms:created xsi:type="dcterms:W3CDTF">2026-05-15T13:05:00Z</dcterms:created>
  <dcterms:modified xsi:type="dcterms:W3CDTF">2026-05-26T10:47:00Z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